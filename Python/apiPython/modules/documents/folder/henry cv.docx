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3B4958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624A72D7" wp14:editId="5D248C94">
                  <wp:simplePos x="0" y="0"/>
                  <wp:positionH relativeFrom="column">
                    <wp:posOffset>-73025</wp:posOffset>
                  </wp:positionH>
                  <wp:positionV relativeFrom="paragraph">
                    <wp:posOffset>0</wp:posOffset>
                  </wp:positionV>
                  <wp:extent cx="1945640" cy="1457325"/>
                  <wp:effectExtent l="0" t="0" r="0" b="9525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enry-c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64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2B667D" w:rsidP="002B667D">
            <w:pPr>
              <w:pStyle w:val="Ttulo"/>
            </w:pPr>
            <w:r>
              <w:t>HENRY</w:t>
            </w:r>
            <w:r w:rsidR="003D1B71" w:rsidRPr="00665F95">
              <w:rPr>
                <w:lang w:bidi="es-ES"/>
              </w:rPr>
              <w:br/>
            </w:r>
            <w:r>
              <w:t>R</w:t>
            </w:r>
            <w:r w:rsidR="003B4958">
              <w:t>UIZ</w:t>
            </w:r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51BBAF4ED1F640BBBFA72B0BC117C7B4"/>
              </w:placeholder>
              <w:temporary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:rsidR="003B4958" w:rsidRDefault="003B4958" w:rsidP="00665F95">
            <w:pPr>
              <w:pStyle w:val="Fechas"/>
              <w:spacing w:line="216" w:lineRule="auto"/>
            </w:pPr>
            <w:r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</w:rPr>
              <w:t>Feb 2018 - Jun 2019 Programador Web &amp; SEO</w:t>
            </w:r>
          </w:p>
          <w:p w:rsidR="003B4958" w:rsidRPr="00665F95" w:rsidRDefault="003B4958" w:rsidP="00665F95">
            <w:pPr>
              <w:pStyle w:val="Fechas"/>
              <w:spacing w:line="216" w:lineRule="auto"/>
            </w:pPr>
          </w:p>
          <w:p w:rsidR="003B4958" w:rsidRPr="003B4958" w:rsidRDefault="003B4958" w:rsidP="003B4958">
            <w:pPr>
              <w:pStyle w:val="Ttulo4"/>
              <w:shd w:val="clear" w:color="auto" w:fill="FFFFFF"/>
              <w:spacing w:before="0"/>
              <w:jc w:val="center"/>
              <w:rPr>
                <w:rFonts w:ascii="Arial" w:hAnsi="Arial" w:cs="Arial"/>
                <w:b/>
                <w:i w:val="0"/>
                <w:color w:val="282828"/>
                <w:sz w:val="27"/>
                <w:szCs w:val="27"/>
              </w:rPr>
            </w:pPr>
            <w:r w:rsidRPr="003B4958">
              <w:rPr>
                <w:rFonts w:ascii="Arial" w:hAnsi="Arial" w:cs="Arial"/>
                <w:b/>
                <w:i w:val="0"/>
                <w:color w:val="282828"/>
                <w:sz w:val="27"/>
                <w:szCs w:val="27"/>
              </w:rPr>
              <w:t xml:space="preserve">Inversiones </w:t>
            </w:r>
            <w:proofErr w:type="spellStart"/>
            <w:r w:rsidRPr="003B4958">
              <w:rPr>
                <w:rFonts w:ascii="Arial" w:hAnsi="Arial" w:cs="Arial"/>
                <w:b/>
                <w:i w:val="0"/>
                <w:color w:val="282828"/>
                <w:sz w:val="27"/>
                <w:szCs w:val="27"/>
              </w:rPr>
              <w:t>Tecnocosmetic</w:t>
            </w:r>
            <w:proofErr w:type="spellEnd"/>
          </w:p>
          <w:p w:rsidR="003B4958" w:rsidRPr="003B4958" w:rsidRDefault="003B4958" w:rsidP="003B4958">
            <w:pPr>
              <w:pStyle w:val="Ttulo5"/>
              <w:shd w:val="clear" w:color="auto" w:fill="FFFFFF"/>
              <w:spacing w:before="0"/>
              <w:rPr>
                <w:rFonts w:ascii="Arial" w:hAnsi="Arial" w:cs="Arial"/>
                <w:b/>
                <w:color w:val="282828"/>
                <w:sz w:val="21"/>
                <w:szCs w:val="21"/>
              </w:rPr>
            </w:pPr>
            <w:r w:rsidRPr="003B4958">
              <w:rPr>
                <w:rFonts w:ascii="Arial" w:hAnsi="Arial" w:cs="Arial"/>
                <w:b/>
                <w:color w:val="282828"/>
                <w:sz w:val="21"/>
                <w:szCs w:val="21"/>
              </w:rPr>
              <w:t>Funciones:</w:t>
            </w:r>
          </w:p>
          <w:p w:rsidR="003B4958" w:rsidRDefault="003B4958" w:rsidP="003B4958">
            <w:pPr>
              <w:pStyle w:val="NormalWeb"/>
              <w:shd w:val="clear" w:color="auto" w:fill="FFFFFF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>- Diseñador y Programador de la plataforma de compras en línea </w:t>
            </w:r>
            <w:proofErr w:type="spellStart"/>
            <w:r>
              <w:rPr>
                <w:rFonts w:ascii="Arial" w:hAnsi="Arial" w:cs="Arial"/>
                <w:color w:val="282828"/>
                <w:sz w:val="23"/>
                <w:szCs w:val="23"/>
              </w:rPr>
              <w:fldChar w:fldCharType="begin"/>
            </w:r>
            <w:r>
              <w:rPr>
                <w:rFonts w:ascii="Arial" w:hAnsi="Arial" w:cs="Arial"/>
                <w:color w:val="282828"/>
                <w:sz w:val="23"/>
                <w:szCs w:val="23"/>
              </w:rPr>
              <w:instrText xml:space="preserve"> HYPERLINK "http://henry.test/www.ve.tecnocosmetic.com" \t "_blank" </w:instrText>
            </w:r>
            <w:r>
              <w:rPr>
                <w:rFonts w:ascii="Arial" w:hAnsi="Arial" w:cs="Arial"/>
                <w:color w:val="282828"/>
                <w:sz w:val="23"/>
                <w:szCs w:val="23"/>
              </w:rPr>
              <w:fldChar w:fldCharType="separate"/>
            </w:r>
            <w:r>
              <w:rPr>
                <w:rStyle w:val="Hipervnculo"/>
                <w:rFonts w:ascii="Arial" w:hAnsi="Arial" w:cs="Arial"/>
                <w:color w:val="282828"/>
                <w:sz w:val="23"/>
                <w:szCs w:val="23"/>
              </w:rPr>
              <w:t>Tecnocosmetic</w:t>
            </w:r>
            <w:proofErr w:type="spellEnd"/>
            <w:r>
              <w:rPr>
                <w:rFonts w:ascii="Arial" w:hAnsi="Arial" w:cs="Arial"/>
                <w:color w:val="282828"/>
                <w:sz w:val="23"/>
                <w:szCs w:val="23"/>
              </w:rPr>
              <w:fldChar w:fldCharType="end"/>
            </w:r>
            <w:r>
              <w:rPr>
                <w:rFonts w:ascii="Arial" w:hAnsi="Arial" w:cs="Arial"/>
                <w:color w:val="282828"/>
                <w:sz w:val="23"/>
                <w:szCs w:val="23"/>
              </w:rPr>
              <w:t>.</w:t>
            </w:r>
          </w:p>
          <w:p w:rsidR="003B4958" w:rsidRDefault="003B4958" w:rsidP="003B4958">
            <w:pPr>
              <w:pStyle w:val="NormalWeb"/>
              <w:shd w:val="clear" w:color="auto" w:fill="FFFFFF"/>
              <w:spacing w:after="150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>- Optimización SEO.</w:t>
            </w:r>
          </w:p>
          <w:p w:rsidR="003B4958" w:rsidRDefault="003B4958" w:rsidP="003B4958">
            <w:pPr>
              <w:pStyle w:val="NormalWeb"/>
              <w:shd w:val="clear" w:color="auto" w:fill="FFFFFF"/>
              <w:spacing w:after="150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>- Administrador de Bases de datos.</w:t>
            </w:r>
          </w:p>
          <w:p w:rsidR="003B4958" w:rsidRDefault="003B4958" w:rsidP="003B4958">
            <w:pPr>
              <w:pStyle w:val="NormalWeb"/>
              <w:shd w:val="clear" w:color="auto" w:fill="FFFFFF"/>
              <w:spacing w:after="150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>- Manejo de Redes Sociales.</w:t>
            </w:r>
          </w:p>
          <w:p w:rsidR="003B4958" w:rsidRDefault="003B4958" w:rsidP="003B4958">
            <w:pPr>
              <w:pStyle w:val="NormalWeb"/>
              <w:shd w:val="clear" w:color="auto" w:fill="FFFFFF"/>
              <w:spacing w:after="150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>- Redactor de contenido web</w:t>
            </w:r>
          </w:p>
          <w:p w:rsidR="003B4958" w:rsidRDefault="003B4958" w:rsidP="003B4958">
            <w:pPr>
              <w:pStyle w:val="Ttulo5"/>
              <w:shd w:val="clear" w:color="auto" w:fill="FFFFFF"/>
              <w:spacing w:before="0"/>
              <w:rPr>
                <w:rFonts w:ascii="Arial" w:hAnsi="Arial" w:cs="Arial"/>
                <w:color w:val="282828"/>
                <w:sz w:val="21"/>
                <w:szCs w:val="21"/>
              </w:rPr>
            </w:pPr>
            <w:r w:rsidRPr="003B4958">
              <w:rPr>
                <w:rFonts w:ascii="Arial" w:hAnsi="Arial" w:cs="Arial"/>
                <w:b/>
                <w:color w:val="282828"/>
                <w:sz w:val="21"/>
                <w:szCs w:val="21"/>
              </w:rPr>
              <w:t>Logros</w:t>
            </w:r>
            <w:r>
              <w:rPr>
                <w:rFonts w:ascii="Arial" w:hAnsi="Arial" w:cs="Arial"/>
                <w:color w:val="282828"/>
                <w:sz w:val="21"/>
                <w:szCs w:val="21"/>
              </w:rPr>
              <w:t>:</w:t>
            </w:r>
          </w:p>
          <w:p w:rsidR="003B4958" w:rsidRDefault="003B4958" w:rsidP="003B4958">
            <w:pPr>
              <w:pStyle w:val="NormalWeb"/>
              <w:shd w:val="clear" w:color="auto" w:fill="FFFFFF"/>
              <w:spacing w:after="150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 xml:space="preserve">- Formar y liderar un </w:t>
            </w:r>
            <w:proofErr w:type="spellStart"/>
            <w:r>
              <w:rPr>
                <w:rFonts w:ascii="Arial" w:hAnsi="Arial" w:cs="Arial"/>
                <w:color w:val="282828"/>
                <w:sz w:val="23"/>
                <w:szCs w:val="23"/>
              </w:rPr>
              <w:t>exelente</w:t>
            </w:r>
            <w:proofErr w:type="spellEnd"/>
            <w:r>
              <w:rPr>
                <w:rFonts w:ascii="Arial" w:hAnsi="Arial" w:cs="Arial"/>
                <w:color w:val="282828"/>
                <w:sz w:val="23"/>
                <w:szCs w:val="23"/>
              </w:rPr>
              <w:t xml:space="preserve"> equipo de trabajo.</w:t>
            </w:r>
          </w:p>
          <w:p w:rsidR="003B4958" w:rsidRDefault="003B4958" w:rsidP="003B4958">
            <w:pPr>
              <w:pStyle w:val="NormalWeb"/>
              <w:shd w:val="clear" w:color="auto" w:fill="FFFFFF"/>
              <w:spacing w:after="150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>- Dar a conocer a la Empresa en la web.</w:t>
            </w:r>
          </w:p>
          <w:p w:rsidR="003B4958" w:rsidRDefault="003B4958" w:rsidP="003B4958">
            <w:pPr>
              <w:pStyle w:val="NormalWeb"/>
              <w:shd w:val="clear" w:color="auto" w:fill="FFFFFF"/>
              <w:spacing w:after="150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>- Aumentar el tráfico de ventas de la Organización.</w:t>
            </w:r>
          </w:p>
          <w:p w:rsidR="003B4958" w:rsidRDefault="003B4958" w:rsidP="003B4958"/>
          <w:p w:rsidR="003B4958" w:rsidRPr="00AF2236" w:rsidRDefault="003B4958" w:rsidP="003B4958">
            <w:pPr>
              <w:pStyle w:val="Fechas"/>
              <w:spacing w:line="216" w:lineRule="auto"/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  <w:lang w:val="en-US"/>
              </w:rPr>
            </w:pPr>
            <w:r w:rsidRPr="00AF2236"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  <w:lang w:val="en-US"/>
              </w:rPr>
              <w:t xml:space="preserve">Jan 2017 - Jan 2018 </w:t>
            </w:r>
            <w:proofErr w:type="spellStart"/>
            <w:r w:rsidRPr="00AF2236"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  <w:lang w:val="en-US"/>
              </w:rPr>
              <w:t>Programador</w:t>
            </w:r>
            <w:proofErr w:type="spellEnd"/>
            <w:r w:rsidRPr="00AF2236"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  <w:lang w:val="en-US"/>
              </w:rPr>
              <w:t xml:space="preserve"> Web</w:t>
            </w:r>
          </w:p>
          <w:p w:rsidR="003B4958" w:rsidRPr="00AF2236" w:rsidRDefault="003B4958" w:rsidP="003B4958">
            <w:pPr>
              <w:pStyle w:val="Fechas"/>
              <w:spacing w:line="216" w:lineRule="auto"/>
              <w:rPr>
                <w:lang w:val="en-US"/>
              </w:rPr>
            </w:pPr>
          </w:p>
          <w:p w:rsidR="000B4F40" w:rsidRPr="00AF2236" w:rsidRDefault="000B4F40" w:rsidP="000B4F40">
            <w:pPr>
              <w:pStyle w:val="Ttulo4"/>
              <w:shd w:val="clear" w:color="auto" w:fill="FFFFFF"/>
              <w:spacing w:before="0"/>
              <w:jc w:val="center"/>
              <w:rPr>
                <w:rFonts w:ascii="Arial" w:hAnsi="Arial" w:cs="Arial"/>
                <w:b/>
                <w:i w:val="0"/>
                <w:color w:val="282828"/>
                <w:sz w:val="27"/>
                <w:szCs w:val="27"/>
                <w:lang w:val="en-US"/>
              </w:rPr>
            </w:pPr>
            <w:r w:rsidRPr="00AF2236">
              <w:rPr>
                <w:rFonts w:ascii="Arial" w:hAnsi="Arial" w:cs="Arial"/>
                <w:b/>
                <w:i w:val="0"/>
                <w:color w:val="282828"/>
                <w:sz w:val="27"/>
                <w:szCs w:val="27"/>
                <w:lang w:val="en-US"/>
              </w:rPr>
              <w:t>SD Solutions Design</w:t>
            </w:r>
          </w:p>
          <w:p w:rsidR="003B4958" w:rsidRPr="00AF2236" w:rsidRDefault="003B4958" w:rsidP="003B4958">
            <w:pPr>
              <w:pStyle w:val="Ttulo4"/>
              <w:shd w:val="clear" w:color="auto" w:fill="FFFFFF"/>
              <w:spacing w:before="0"/>
              <w:jc w:val="center"/>
              <w:rPr>
                <w:rFonts w:ascii="Arial" w:hAnsi="Arial" w:cs="Arial"/>
                <w:b/>
                <w:i w:val="0"/>
                <w:color w:val="282828"/>
                <w:sz w:val="27"/>
                <w:szCs w:val="27"/>
                <w:lang w:val="en-US"/>
              </w:rPr>
            </w:pPr>
          </w:p>
          <w:p w:rsidR="000B4F40" w:rsidRDefault="000B4F40" w:rsidP="000B4F40">
            <w:pPr>
              <w:pStyle w:val="Ttulo5"/>
              <w:shd w:val="clear" w:color="auto" w:fill="FFFFFF"/>
              <w:spacing w:before="0"/>
              <w:rPr>
                <w:rFonts w:ascii="Arial" w:hAnsi="Arial" w:cs="Arial"/>
                <w:color w:val="282828"/>
                <w:sz w:val="21"/>
                <w:szCs w:val="21"/>
              </w:rPr>
            </w:pPr>
            <w:r w:rsidRPr="000B4F40">
              <w:rPr>
                <w:rFonts w:ascii="Arial" w:hAnsi="Arial" w:cs="Arial"/>
                <w:b/>
                <w:color w:val="282828"/>
                <w:sz w:val="21"/>
                <w:szCs w:val="21"/>
              </w:rPr>
              <w:t>Funciones</w:t>
            </w:r>
            <w:r>
              <w:rPr>
                <w:rFonts w:ascii="Arial" w:hAnsi="Arial" w:cs="Arial"/>
                <w:color w:val="282828"/>
                <w:sz w:val="21"/>
                <w:szCs w:val="21"/>
              </w:rPr>
              <w:t>:</w:t>
            </w:r>
          </w:p>
          <w:p w:rsidR="000B4F40" w:rsidRDefault="000B4F40" w:rsidP="000B4F40">
            <w:pPr>
              <w:pStyle w:val="NormalWeb"/>
              <w:shd w:val="clear" w:color="auto" w:fill="FFFFFF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 xml:space="preserve">- Desarrollo de una aplicación </w:t>
            </w:r>
            <w:proofErr w:type="spellStart"/>
            <w:r>
              <w:rPr>
                <w:rFonts w:ascii="Arial" w:hAnsi="Arial" w:cs="Arial"/>
                <w:color w:val="282828"/>
                <w:sz w:val="23"/>
                <w:szCs w:val="23"/>
              </w:rPr>
              <w:t>Ecommerce</w:t>
            </w:r>
            <w:proofErr w:type="spellEnd"/>
            <w:r>
              <w:rPr>
                <w:rFonts w:ascii="Arial" w:hAnsi="Arial" w:cs="Arial"/>
                <w:color w:val="282828"/>
                <w:sz w:val="23"/>
                <w:szCs w:val="23"/>
              </w:rPr>
              <w:t> </w:t>
            </w:r>
            <w:hyperlink r:id="rId12" w:tgtFrame="_blank" w:history="1">
              <w:r>
                <w:rPr>
                  <w:rStyle w:val="Hipervnculo"/>
                  <w:rFonts w:ascii="Arial" w:hAnsi="Arial" w:cs="Arial"/>
                  <w:color w:val="282828"/>
                  <w:sz w:val="23"/>
                  <w:szCs w:val="23"/>
                </w:rPr>
                <w:t xml:space="preserve">SD </w:t>
              </w:r>
              <w:proofErr w:type="spellStart"/>
              <w:r>
                <w:rPr>
                  <w:rStyle w:val="Hipervnculo"/>
                  <w:rFonts w:ascii="Arial" w:hAnsi="Arial" w:cs="Arial"/>
                  <w:color w:val="282828"/>
                  <w:sz w:val="23"/>
                  <w:szCs w:val="23"/>
                </w:rPr>
                <w:t>Solutions</w:t>
              </w:r>
              <w:proofErr w:type="spellEnd"/>
              <w:r>
                <w:rPr>
                  <w:rStyle w:val="Hipervnculo"/>
                  <w:rFonts w:ascii="Arial" w:hAnsi="Arial" w:cs="Arial"/>
                  <w:color w:val="282828"/>
                  <w:sz w:val="23"/>
                  <w:szCs w:val="23"/>
                </w:rPr>
                <w:t xml:space="preserve"> </w:t>
              </w:r>
              <w:proofErr w:type="spellStart"/>
              <w:r>
                <w:rPr>
                  <w:rStyle w:val="Hipervnculo"/>
                  <w:rFonts w:ascii="Arial" w:hAnsi="Arial" w:cs="Arial"/>
                  <w:color w:val="282828"/>
                  <w:sz w:val="23"/>
                  <w:szCs w:val="23"/>
                </w:rPr>
                <w:t>Design</w:t>
              </w:r>
              <w:proofErr w:type="spellEnd"/>
            </w:hyperlink>
            <w:r>
              <w:rPr>
                <w:rFonts w:ascii="Arial" w:hAnsi="Arial" w:cs="Arial"/>
                <w:color w:val="282828"/>
                <w:sz w:val="23"/>
                <w:szCs w:val="23"/>
              </w:rPr>
              <w:t>.</w:t>
            </w:r>
          </w:p>
          <w:p w:rsidR="000B4F40" w:rsidRDefault="000B4F40" w:rsidP="000B4F40">
            <w:pPr>
              <w:pStyle w:val="NormalWeb"/>
              <w:shd w:val="clear" w:color="auto" w:fill="FFFFFF"/>
              <w:spacing w:after="150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 xml:space="preserve">- Modalidad </w:t>
            </w:r>
            <w:proofErr w:type="spellStart"/>
            <w:r>
              <w:rPr>
                <w:rFonts w:ascii="Arial" w:hAnsi="Arial" w:cs="Arial"/>
                <w:color w:val="282828"/>
                <w:sz w:val="23"/>
                <w:szCs w:val="23"/>
              </w:rPr>
              <w:t>Frelance</w:t>
            </w:r>
            <w:proofErr w:type="spellEnd"/>
            <w:r>
              <w:rPr>
                <w:rFonts w:ascii="Arial" w:hAnsi="Arial" w:cs="Arial"/>
                <w:color w:val="282828"/>
                <w:sz w:val="23"/>
                <w:szCs w:val="23"/>
              </w:rPr>
              <w:t>.</w:t>
            </w:r>
          </w:p>
          <w:p w:rsidR="000B4F40" w:rsidRDefault="000B4F40" w:rsidP="000B4F40">
            <w:pPr>
              <w:pStyle w:val="NormalWeb"/>
              <w:shd w:val="clear" w:color="auto" w:fill="FFFFFF"/>
              <w:spacing w:after="150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</w:p>
          <w:p w:rsidR="000B4F40" w:rsidRDefault="000B4F40" w:rsidP="000B4F40">
            <w:pPr>
              <w:widowControl/>
              <w:autoSpaceDE/>
              <w:autoSpaceDN/>
              <w:adjustRightInd/>
              <w:rPr>
                <w:rFonts w:ascii="Arial" w:hAnsi="Arial" w:cs="Arial"/>
                <w:b/>
                <w:color w:val="282828"/>
                <w:sz w:val="21"/>
                <w:szCs w:val="21"/>
                <w:shd w:val="clear" w:color="auto" w:fill="FFFFFF"/>
              </w:rPr>
            </w:pPr>
            <w:proofErr w:type="spellStart"/>
            <w:r w:rsidRPr="000B4F40">
              <w:rPr>
                <w:rFonts w:ascii="Arial" w:hAnsi="Arial" w:cs="Arial"/>
                <w:b/>
                <w:color w:val="282828"/>
                <w:sz w:val="21"/>
                <w:szCs w:val="21"/>
                <w:shd w:val="clear" w:color="auto" w:fill="FFFFFF"/>
              </w:rPr>
              <w:t>Apr</w:t>
            </w:r>
            <w:proofErr w:type="spellEnd"/>
            <w:r w:rsidRPr="000B4F40">
              <w:rPr>
                <w:rFonts w:ascii="Arial" w:hAnsi="Arial" w:cs="Arial"/>
                <w:b/>
                <w:color w:val="282828"/>
                <w:sz w:val="21"/>
                <w:szCs w:val="21"/>
                <w:shd w:val="clear" w:color="auto" w:fill="FFFFFF"/>
              </w:rPr>
              <w:t xml:space="preserve"> 2016 - </w:t>
            </w:r>
            <w:proofErr w:type="spellStart"/>
            <w:r w:rsidRPr="000B4F40">
              <w:rPr>
                <w:rFonts w:ascii="Arial" w:hAnsi="Arial" w:cs="Arial"/>
                <w:b/>
                <w:color w:val="282828"/>
                <w:sz w:val="21"/>
                <w:szCs w:val="21"/>
                <w:shd w:val="clear" w:color="auto" w:fill="FFFFFF"/>
              </w:rPr>
              <w:t>Jan</w:t>
            </w:r>
            <w:proofErr w:type="spellEnd"/>
            <w:r w:rsidRPr="000B4F40">
              <w:rPr>
                <w:rFonts w:ascii="Arial" w:hAnsi="Arial" w:cs="Arial"/>
                <w:b/>
                <w:color w:val="282828"/>
                <w:sz w:val="21"/>
                <w:szCs w:val="21"/>
                <w:shd w:val="clear" w:color="auto" w:fill="FFFFFF"/>
              </w:rPr>
              <w:t xml:space="preserve"> 2017 Otras experiencias laborales</w:t>
            </w:r>
          </w:p>
          <w:p w:rsidR="000B4F40" w:rsidRDefault="000B4F40" w:rsidP="000B4F40">
            <w:pPr>
              <w:widowControl/>
              <w:autoSpaceDE/>
              <w:autoSpaceDN/>
              <w:adjustRightInd/>
              <w:rPr>
                <w:rFonts w:ascii="Arial" w:hAnsi="Arial" w:cs="Arial"/>
                <w:b/>
                <w:color w:val="282828"/>
                <w:sz w:val="21"/>
                <w:szCs w:val="21"/>
                <w:shd w:val="clear" w:color="auto" w:fill="FFFFFF"/>
              </w:rPr>
            </w:pPr>
          </w:p>
          <w:p w:rsidR="000B4F40" w:rsidRPr="000B4F40" w:rsidRDefault="000B4F40" w:rsidP="000B4F40">
            <w:pPr>
              <w:widowControl/>
              <w:autoSpaceDE/>
              <w:autoSpaceDN/>
              <w:adjustRightInd/>
              <w:rPr>
                <w:rFonts w:ascii="Times New Roman" w:hAnsi="Times New Roman" w:cs="Times New Roman"/>
                <w:b/>
              </w:rPr>
            </w:pPr>
          </w:p>
          <w:p w:rsidR="00AF2236" w:rsidRDefault="00AF2236" w:rsidP="00F20161">
            <w:pPr>
              <w:pStyle w:val="Ttulo2"/>
            </w:pPr>
          </w:p>
          <w:p w:rsidR="00AF2236" w:rsidRDefault="00AF2236" w:rsidP="00F20161">
            <w:pPr>
              <w:pStyle w:val="Ttulo2"/>
            </w:pPr>
          </w:p>
          <w:p w:rsidR="00AF2236" w:rsidRDefault="00AF2236" w:rsidP="00F20161">
            <w:pPr>
              <w:pStyle w:val="Ttulo2"/>
            </w:pPr>
          </w:p>
          <w:p w:rsidR="00AF2236" w:rsidRPr="000B4F40" w:rsidRDefault="00AF2236" w:rsidP="00AF2236">
            <w:pPr>
              <w:pStyle w:val="Ttulo4"/>
              <w:shd w:val="clear" w:color="auto" w:fill="FFFFFF"/>
              <w:spacing w:before="0"/>
              <w:jc w:val="center"/>
              <w:rPr>
                <w:rFonts w:ascii="Arial" w:hAnsi="Arial" w:cs="Arial"/>
                <w:b/>
                <w:i w:val="0"/>
                <w:color w:val="282828"/>
                <w:sz w:val="27"/>
                <w:szCs w:val="27"/>
              </w:rPr>
            </w:pPr>
            <w:bookmarkStart w:id="0" w:name="_GoBack"/>
            <w:bookmarkEnd w:id="0"/>
            <w:r w:rsidRPr="000B4F40">
              <w:rPr>
                <w:rFonts w:ascii="Arial" w:hAnsi="Arial" w:cs="Arial"/>
                <w:b/>
                <w:i w:val="0"/>
                <w:color w:val="282828"/>
                <w:sz w:val="27"/>
                <w:szCs w:val="27"/>
              </w:rPr>
              <w:lastRenderedPageBreak/>
              <w:t>Linio</w:t>
            </w:r>
          </w:p>
          <w:p w:rsidR="00AF2236" w:rsidRDefault="00AF2236" w:rsidP="00AF2236">
            <w:pPr>
              <w:pStyle w:val="Ttulo5"/>
              <w:shd w:val="clear" w:color="auto" w:fill="FFFFFF"/>
              <w:spacing w:before="0"/>
              <w:rPr>
                <w:rFonts w:ascii="Arial" w:hAnsi="Arial" w:cs="Arial"/>
                <w:color w:val="282828"/>
                <w:sz w:val="21"/>
                <w:szCs w:val="21"/>
              </w:rPr>
            </w:pPr>
            <w:r w:rsidRPr="000B4F40">
              <w:rPr>
                <w:rFonts w:ascii="Arial" w:hAnsi="Arial" w:cs="Arial"/>
                <w:b/>
                <w:color w:val="282828"/>
                <w:sz w:val="21"/>
                <w:szCs w:val="21"/>
              </w:rPr>
              <w:t>Funciones</w:t>
            </w:r>
            <w:r>
              <w:rPr>
                <w:rFonts w:ascii="Arial" w:hAnsi="Arial" w:cs="Arial"/>
                <w:color w:val="282828"/>
                <w:sz w:val="21"/>
                <w:szCs w:val="21"/>
              </w:rPr>
              <w:t>:</w:t>
            </w:r>
          </w:p>
          <w:p w:rsidR="00AF2236" w:rsidRDefault="00AF2236" w:rsidP="00AF2236">
            <w:pPr>
              <w:pStyle w:val="Ttulo5"/>
              <w:shd w:val="clear" w:color="auto" w:fill="FFFFFF"/>
              <w:spacing w:before="0"/>
              <w:rPr>
                <w:rFonts w:ascii="inherit" w:hAnsi="inherit" w:cs="Arial" w:hint="eastAsia"/>
                <w:b/>
                <w:bCs/>
                <w:color w:val="282828"/>
                <w:sz w:val="21"/>
                <w:szCs w:val="21"/>
              </w:rPr>
            </w:pPr>
          </w:p>
          <w:p w:rsidR="00AF2236" w:rsidRPr="000B4F40" w:rsidRDefault="00AF2236" w:rsidP="00AF2236">
            <w:pPr>
              <w:pStyle w:val="NormalWeb"/>
              <w:shd w:val="clear" w:color="auto" w:fill="FFFFFF"/>
              <w:jc w:val="both"/>
              <w:rPr>
                <w:rFonts w:ascii="Arial" w:hAnsi="Arial" w:cs="Arial"/>
                <w:color w:val="282828"/>
                <w:sz w:val="23"/>
                <w:szCs w:val="23"/>
              </w:rPr>
            </w:pPr>
            <w:r>
              <w:rPr>
                <w:rFonts w:ascii="Arial" w:hAnsi="Arial" w:cs="Arial"/>
                <w:color w:val="282828"/>
                <w:sz w:val="23"/>
                <w:szCs w:val="23"/>
              </w:rPr>
              <w:t>- Atención a clientes vía chat. Dar soporte a los requerimientos de los clientes que hacen compras en el portal web</w:t>
            </w:r>
            <w:hyperlink r:id="rId13" w:tgtFrame="_blank" w:history="1">
              <w:r>
                <w:rPr>
                  <w:rStyle w:val="Hipervnculo"/>
                  <w:rFonts w:ascii="Arial" w:hAnsi="Arial" w:cs="Arial"/>
                  <w:color w:val="282828"/>
                  <w:sz w:val="23"/>
                  <w:szCs w:val="23"/>
                </w:rPr>
                <w:t>Linio.com</w:t>
              </w:r>
            </w:hyperlink>
            <w:r>
              <w:rPr>
                <w:rFonts w:ascii="Arial" w:hAnsi="Arial" w:cs="Arial"/>
                <w:color w:val="282828"/>
                <w:sz w:val="23"/>
                <w:szCs w:val="23"/>
              </w:rPr>
              <w:t xml:space="preserve">, de los distintos </w:t>
            </w:r>
            <w:proofErr w:type="spellStart"/>
            <w:r>
              <w:rPr>
                <w:rFonts w:ascii="Arial" w:hAnsi="Arial" w:cs="Arial"/>
                <w:color w:val="282828"/>
                <w:sz w:val="23"/>
                <w:szCs w:val="23"/>
              </w:rPr>
              <w:t>paises</w:t>
            </w:r>
            <w:proofErr w:type="spellEnd"/>
            <w:r>
              <w:rPr>
                <w:rFonts w:ascii="Arial" w:hAnsi="Arial" w:cs="Arial"/>
                <w:color w:val="282828"/>
                <w:sz w:val="23"/>
                <w:szCs w:val="23"/>
              </w:rPr>
              <w:t xml:space="preserve"> afiliados (México, Colombia, Argentina, </w:t>
            </w:r>
            <w:proofErr w:type="spellStart"/>
            <w:r>
              <w:rPr>
                <w:rFonts w:ascii="Arial" w:hAnsi="Arial" w:cs="Arial"/>
                <w:color w:val="282828"/>
                <w:sz w:val="23"/>
                <w:szCs w:val="23"/>
              </w:rPr>
              <w:t>Panama</w:t>
            </w:r>
            <w:proofErr w:type="spellEnd"/>
            <w:r>
              <w:rPr>
                <w:rFonts w:ascii="Arial" w:hAnsi="Arial" w:cs="Arial"/>
                <w:color w:val="282828"/>
                <w:sz w:val="23"/>
                <w:szCs w:val="23"/>
              </w:rPr>
              <w:t>, Ecuador, Chile, Perú)</w:t>
            </w:r>
          </w:p>
          <w:p w:rsidR="00AF2236" w:rsidRDefault="00AF2236" w:rsidP="00F20161">
            <w:pPr>
              <w:pStyle w:val="Ttulo2"/>
            </w:pPr>
          </w:p>
          <w:sdt>
            <w:sdtPr>
              <w:id w:val="-1554227259"/>
              <w:placeholder>
                <w:docPart w:val="3096DF56DC1A48C7AFF6EB28376C8D7A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0B4F40" w:rsidRPr="000B4F40" w:rsidRDefault="000B4F40" w:rsidP="000B4F40">
            <w:pPr>
              <w:pStyle w:val="Listaconvietas"/>
              <w:numPr>
                <w:ilvl w:val="0"/>
                <w:numId w:val="17"/>
              </w:numPr>
              <w:spacing w:line="216" w:lineRule="auto"/>
            </w:pPr>
            <w:r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</w:rPr>
              <w:t xml:space="preserve">"Unidad Educativa Policial" Don </w:t>
            </w:r>
            <w:proofErr w:type="spellStart"/>
            <w:r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</w:rPr>
              <w:t>Cristobal</w:t>
            </w:r>
            <w:proofErr w:type="spellEnd"/>
            <w:r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</w:rPr>
              <w:t xml:space="preserve"> Mendoza</w:t>
            </w:r>
          </w:p>
          <w:p w:rsidR="000B4F40" w:rsidRDefault="000B4F40" w:rsidP="000B4F40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</w:rPr>
              <w:t>2004 - 2009 Bachiller en Ciencias</w:t>
            </w:r>
          </w:p>
          <w:p w:rsidR="000B4F40" w:rsidRDefault="000B4F40" w:rsidP="000B4F40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rFonts w:ascii="Arial" w:hAnsi="Arial" w:cs="Arial"/>
                <w:color w:val="282828"/>
                <w:sz w:val="21"/>
                <w:szCs w:val="21"/>
                <w:shd w:val="clear" w:color="auto" w:fill="FFFFFF"/>
              </w:rPr>
            </w:pPr>
          </w:p>
          <w:p w:rsidR="000B4F40" w:rsidRPr="000B4F40" w:rsidRDefault="000B4F40" w:rsidP="000B4F40">
            <w:pPr>
              <w:pStyle w:val="Prrafodelista"/>
              <w:widowControl/>
              <w:numPr>
                <w:ilvl w:val="0"/>
                <w:numId w:val="16"/>
              </w:numPr>
              <w:shd w:val="clear" w:color="auto" w:fill="FFFFFF"/>
              <w:autoSpaceDE/>
              <w:autoSpaceDN/>
              <w:adjustRightInd/>
              <w:rPr>
                <w:rFonts w:ascii="Arial" w:eastAsia="Times New Roman" w:hAnsi="Arial" w:cs="Arial"/>
                <w:color w:val="282828"/>
                <w:sz w:val="21"/>
                <w:szCs w:val="21"/>
                <w:lang w:val="es-VE"/>
              </w:rPr>
            </w:pPr>
            <w:r w:rsidRPr="000B4F40">
              <w:rPr>
                <w:rFonts w:ascii="Arial" w:eastAsia="Times New Roman" w:hAnsi="Arial" w:cs="Arial"/>
                <w:color w:val="282828"/>
                <w:sz w:val="21"/>
                <w:szCs w:val="21"/>
                <w:lang w:val="es-VE"/>
              </w:rPr>
              <w:t xml:space="preserve">"Instituto Universitario Tecnológico Industrial" Rodolfo </w:t>
            </w:r>
            <w:proofErr w:type="spellStart"/>
            <w:r w:rsidRPr="000B4F40">
              <w:rPr>
                <w:rFonts w:ascii="Arial" w:eastAsia="Times New Roman" w:hAnsi="Arial" w:cs="Arial"/>
                <w:color w:val="282828"/>
                <w:sz w:val="21"/>
                <w:szCs w:val="21"/>
                <w:lang w:val="es-VE"/>
              </w:rPr>
              <w:t>Loero</w:t>
            </w:r>
            <w:proofErr w:type="spellEnd"/>
            <w:r w:rsidRPr="000B4F40">
              <w:rPr>
                <w:rFonts w:ascii="Arial" w:eastAsia="Times New Roman" w:hAnsi="Arial" w:cs="Arial"/>
                <w:color w:val="282828"/>
                <w:sz w:val="21"/>
                <w:szCs w:val="21"/>
                <w:lang w:val="es-VE"/>
              </w:rPr>
              <w:t xml:space="preserve"> Arismendi</w:t>
            </w:r>
          </w:p>
          <w:p w:rsidR="000B4F40" w:rsidRDefault="000B4F40" w:rsidP="000B4F40">
            <w:pPr>
              <w:widowControl/>
              <w:autoSpaceDE/>
              <w:autoSpaceDN/>
              <w:adjustRightInd/>
              <w:rPr>
                <w:rFonts w:ascii="Arial" w:eastAsia="Times New Roman" w:hAnsi="Arial" w:cs="Arial"/>
                <w:color w:val="282828"/>
                <w:sz w:val="21"/>
                <w:szCs w:val="21"/>
                <w:shd w:val="clear" w:color="auto" w:fill="FFFFFF"/>
                <w:lang w:val="es-VE"/>
              </w:rPr>
            </w:pPr>
            <w:r>
              <w:rPr>
                <w:rFonts w:ascii="Arial" w:eastAsia="Times New Roman" w:hAnsi="Arial" w:cs="Arial"/>
                <w:color w:val="282828"/>
                <w:sz w:val="21"/>
                <w:szCs w:val="21"/>
                <w:shd w:val="clear" w:color="auto" w:fill="FFFFFF"/>
                <w:lang w:val="es-VE"/>
              </w:rPr>
              <w:t xml:space="preserve">       </w:t>
            </w:r>
            <w:r w:rsidRPr="000B4F40">
              <w:rPr>
                <w:rFonts w:ascii="Arial" w:eastAsia="Times New Roman" w:hAnsi="Arial" w:cs="Arial"/>
                <w:color w:val="282828"/>
                <w:sz w:val="21"/>
                <w:szCs w:val="21"/>
                <w:shd w:val="clear" w:color="auto" w:fill="FFFFFF"/>
                <w:lang w:val="es-VE"/>
              </w:rPr>
              <w:t>2015</w:t>
            </w:r>
            <w:r>
              <w:rPr>
                <w:rFonts w:ascii="Arial" w:eastAsia="Times New Roman" w:hAnsi="Arial" w:cs="Arial"/>
                <w:color w:val="282828"/>
                <w:sz w:val="21"/>
                <w:szCs w:val="21"/>
                <w:shd w:val="clear" w:color="auto" w:fill="FFFFFF"/>
                <w:lang w:val="es-VE"/>
              </w:rPr>
              <w:t xml:space="preserve"> </w:t>
            </w:r>
            <w:r w:rsidRPr="000B4F40">
              <w:rPr>
                <w:rFonts w:ascii="Arial" w:eastAsia="Times New Roman" w:hAnsi="Arial" w:cs="Arial"/>
                <w:color w:val="282828"/>
                <w:sz w:val="21"/>
                <w:szCs w:val="21"/>
                <w:shd w:val="clear" w:color="auto" w:fill="FFFFFF"/>
                <w:lang w:val="es-VE"/>
              </w:rPr>
              <w:t>-</w:t>
            </w:r>
            <w:r>
              <w:rPr>
                <w:rFonts w:ascii="Arial" w:eastAsia="Times New Roman" w:hAnsi="Arial" w:cs="Arial"/>
                <w:color w:val="282828"/>
                <w:sz w:val="21"/>
                <w:szCs w:val="21"/>
                <w:shd w:val="clear" w:color="auto" w:fill="FFFFFF"/>
                <w:lang w:val="es-VE"/>
              </w:rPr>
              <w:t xml:space="preserve"> Actualidad</w:t>
            </w:r>
            <w:r w:rsidRPr="000B4F40">
              <w:rPr>
                <w:rFonts w:ascii="Arial" w:eastAsia="Times New Roman" w:hAnsi="Arial" w:cs="Arial"/>
                <w:color w:val="282828"/>
                <w:sz w:val="21"/>
                <w:szCs w:val="21"/>
                <w:shd w:val="clear" w:color="auto" w:fill="FFFFFF"/>
                <w:lang w:val="es-VE"/>
              </w:rPr>
              <w:t xml:space="preserve"> Informática</w:t>
            </w:r>
          </w:p>
          <w:p w:rsidR="000B4F40" w:rsidRPr="000B4F40" w:rsidRDefault="000B4F40" w:rsidP="000B4F40">
            <w:pPr>
              <w:widowControl/>
              <w:autoSpaceDE/>
              <w:autoSpaceDN/>
              <w:adjustRightInd/>
              <w:rPr>
                <w:rFonts w:ascii="Times New Roman" w:eastAsia="Times New Roman" w:hAnsi="Times New Roman" w:cs="Times New Roman"/>
                <w:sz w:val="24"/>
                <w:szCs w:val="24"/>
                <w:lang w:val="es-VE"/>
              </w:rPr>
            </w:pPr>
          </w:p>
          <w:p w:rsidR="000B4F40" w:rsidRDefault="000B4F40" w:rsidP="000B4F40">
            <w:pPr>
              <w:pStyle w:val="Listaconvietas"/>
              <w:numPr>
                <w:ilvl w:val="0"/>
                <w:numId w:val="16"/>
              </w:numPr>
              <w:spacing w:line="216" w:lineRule="auto"/>
              <w:rPr>
                <w:lang w:val="es-VE"/>
              </w:rPr>
            </w:pPr>
            <w:r>
              <w:rPr>
                <w:lang w:val="es-VE"/>
              </w:rPr>
              <w:t xml:space="preserve">Otros estudios </w:t>
            </w:r>
          </w:p>
          <w:p w:rsidR="000B4F40" w:rsidRDefault="000B4F40" w:rsidP="000B4F40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  <w:rPr>
                <w:lang w:val="es-VE"/>
              </w:rPr>
            </w:pPr>
            <w:r>
              <w:rPr>
                <w:lang w:val="es-VE"/>
              </w:rPr>
              <w:t xml:space="preserve"> 4to semestre Administración de empresas </w:t>
            </w:r>
          </w:p>
          <w:p w:rsidR="003D1B71" w:rsidRPr="00665F95" w:rsidRDefault="003D1B71" w:rsidP="000B4F40">
            <w:pPr>
              <w:pStyle w:val="Ttulo2"/>
            </w:pPr>
          </w:p>
          <w:sdt>
            <w:sdtPr>
              <w:id w:val="1374043770"/>
              <w:placeholder>
                <w:docPart w:val="3E7F57C85AB646888B6D8B636E2E298A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Referencias</w:t>
                </w:r>
              </w:p>
            </w:sdtContent>
          </w:sdt>
          <w:p w:rsidR="003D1B71" w:rsidRDefault="000B4F40" w:rsidP="000B4F40">
            <w:pPr>
              <w:spacing w:line="216" w:lineRule="auto"/>
            </w:pPr>
            <w:proofErr w:type="spellStart"/>
            <w:r>
              <w:t>Jhonnathan</w:t>
            </w:r>
            <w:proofErr w:type="spellEnd"/>
            <w:r>
              <w:t xml:space="preserve"> </w:t>
            </w:r>
            <w:proofErr w:type="spellStart"/>
            <w:r>
              <w:t>Ramirez</w:t>
            </w:r>
            <w:proofErr w:type="spellEnd"/>
            <w:r>
              <w:t>: 04143384443</w:t>
            </w:r>
          </w:p>
          <w:p w:rsidR="000B4F40" w:rsidRDefault="000B4F40" w:rsidP="000B4F40">
            <w:pPr>
              <w:spacing w:line="216" w:lineRule="auto"/>
            </w:pPr>
          </w:p>
          <w:p w:rsidR="000B4F40" w:rsidRPr="00665F95" w:rsidRDefault="000B4F40" w:rsidP="000B4F40">
            <w:pPr>
              <w:spacing w:line="216" w:lineRule="auto"/>
              <w:rPr>
                <w:sz w:val="24"/>
                <w:szCs w:val="24"/>
              </w:rPr>
            </w:pPr>
            <w:r>
              <w:t>Leonardo Granadino:  04143770207</w:t>
            </w: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AD0BD7" w:rsidRDefault="00AD0BD7" w:rsidP="006D79A8">
            <w:pPr>
              <w:pStyle w:val="Informacin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1905</wp:posOffset>
                  </wp:positionV>
                  <wp:extent cx="300038" cy="342900"/>
                  <wp:effectExtent l="0" t="0" r="5080" b="0"/>
                  <wp:wrapSquare wrapText="bothSides"/>
                  <wp:docPr id="9" name="Imagen 9" descr="A:\Solid Script\Plantillas Codester\Diseño\trading icons\18 Trading Icons\Png Files\Trading Icon 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:\Solid Script\Plantillas Codester\Diseño\trading icons\18 Trading Icons\Png Files\Trading Icon 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8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47A8B750" wp14:editId="2E8D4DA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130E5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CX2t8NTgdzr1zE&#10;DmXDBdp9lkpjLyTD+czvVIyQKyJdv/r0+ZsdUvIeZKmxgNOz8wEEBQ3XYsrq8d6C09xbaJ8rXYje&#10;ZAYpDSk1fhg0bVYbmrCQ09dEqFP+xxWHHLl04JBmkzfDP2jY680VqnFD7hgxiWBmn3E4749land9&#10;Ukim8b2BGKaIyHXKauyb/h98LWjL7eHCvyVQxps/rAeeT5h2bArmO5JcH/y4Hli55dnIO3Pk2Dg6&#10;0QR7yRUNAYGq4B4lJ4mR1cZDCavhavcBoFDbWYN/6c7scQB+Wo/4fuwPBx+i+r4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6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AD0BD7" w:rsidRDefault="00AD0BD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800.000 Netos</w:t>
            </w:r>
          </w:p>
          <w:p w:rsidR="00AD0BD7" w:rsidRDefault="00AD0BD7" w:rsidP="00380FD1">
            <w:pPr>
              <w:pStyle w:val="Informacin"/>
              <w:rPr>
                <w:lang w:val="es-ES_tradnl"/>
              </w:rPr>
            </w:pPr>
          </w:p>
          <w:p w:rsidR="00AD0BD7" w:rsidRDefault="00AD0BD7" w:rsidP="00380FD1">
            <w:pPr>
              <w:pStyle w:val="Informacin"/>
              <w:rPr>
                <w:lang w:val="es-ES_tradnl"/>
              </w:rPr>
            </w:pPr>
          </w:p>
          <w:p w:rsidR="003D1B71" w:rsidRPr="00CA16E3" w:rsidRDefault="00AD0BD7" w:rsidP="00380FD1">
            <w:pPr>
              <w:pStyle w:val="Informacin"/>
              <w:rPr>
                <w:lang w:val="es-ES_tradnl"/>
              </w:rPr>
            </w:pPr>
            <w:proofErr w:type="spellStart"/>
            <w:r>
              <w:rPr>
                <w:lang w:val="es-ES_tradnl"/>
              </w:rPr>
              <w:t>Antimano</w:t>
            </w:r>
            <w:proofErr w:type="spellEnd"/>
            <w:r>
              <w:rPr>
                <w:lang w:val="es-ES_tradnl"/>
              </w:rPr>
              <w:t>, 1100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3DF5F3A6" wp14:editId="1F91077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D2456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uDkDzYAACM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Cma4OQPNgAAIw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8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AD0BD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04122823998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19D72F41" wp14:editId="6F3C82BD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E158BA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5rdVDTQAAJr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20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AD0BD7" w:rsidP="00AD0BD7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Henryruiz332@gmail.com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AF2236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AD0BD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7F707A5A" wp14:editId="1912CBE7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CB1BDD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ZhZLTQAAJw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7Bse+2gAAAAMBAAAPAAAAZHJzL2Rv&#10;d25yZXYueG1sTI9BS8NAEIXvgv9hGcGb3cQYkZhNKUU9FcFWEG/TZJqEZmdDdpuk/97Ri73MY3jD&#10;e9/ky9l2aqTBt44NxIsIFHHpqpZrA5+717snUD4gV9g5JgNn8rAsrq9yzCo38QeN21ArCWGfoYEm&#10;hD7T2pcNWfQL1xOLd3CDxSDrUOtqwEnCbafvo+hRW2xZGhrsad1QedyerIG3CadVEr+Mm+Nhff7e&#10;pe9fm5iMub2ZV8+gAs3h/xh+8QUdCmHauxNXXnUG5JHwN8VLkwTUXvQhBV3k+pK9+AE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AD0BD7" w:rsidRDefault="00AD0BD7" w:rsidP="00AD0BD7">
            <w:pPr>
              <w:pStyle w:val="Informacin"/>
              <w:rPr>
                <w:lang w:val="en-US"/>
              </w:rPr>
            </w:pPr>
            <w:r w:rsidRPr="00AD0BD7">
              <w:rPr>
                <w:lang w:val="en-US"/>
              </w:rPr>
              <w:t>Henry.solid-script.com.ve</w:t>
            </w:r>
          </w:p>
        </w:tc>
        <w:tc>
          <w:tcPr>
            <w:tcW w:w="423" w:type="dxa"/>
            <w:vMerge/>
          </w:tcPr>
          <w:p w:rsidR="003D1B71" w:rsidRPr="00AD0BD7" w:rsidRDefault="003D1B71" w:rsidP="00A14C79">
            <w:pPr>
              <w:pStyle w:val="Informacin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6607" w:type="dxa"/>
            <w:vMerge/>
          </w:tcPr>
          <w:p w:rsidR="003D1B71" w:rsidRPr="00AD0BD7" w:rsidRDefault="003D1B71" w:rsidP="005801E5">
            <w:pPr>
              <w:pStyle w:val="Ttulo1"/>
              <w:rPr>
                <w:lang w:val="en-US"/>
              </w:rPr>
            </w:pPr>
          </w:p>
        </w:tc>
      </w:tr>
      <w:tr w:rsidR="003D1B71" w:rsidRPr="00AF2236" w:rsidTr="00665F95">
        <w:trPr>
          <w:trHeight w:val="4071"/>
        </w:trPr>
        <w:tc>
          <w:tcPr>
            <w:tcW w:w="720" w:type="dxa"/>
          </w:tcPr>
          <w:p w:rsidR="003D1B71" w:rsidRPr="00AD0BD7" w:rsidRDefault="003D1B71" w:rsidP="00222466">
            <w:pPr>
              <w:rPr>
                <w:color w:val="0072C7" w:themeColor="accent2"/>
                <w:lang w:val="en-US"/>
              </w:rPr>
            </w:pPr>
          </w:p>
        </w:tc>
        <w:tc>
          <w:tcPr>
            <w:tcW w:w="2942" w:type="dxa"/>
            <w:gridSpan w:val="2"/>
          </w:tcPr>
          <w:p w:rsidR="003D1B71" w:rsidRPr="00AD0BD7" w:rsidRDefault="003D1B71" w:rsidP="00222466">
            <w:pPr>
              <w:rPr>
                <w:color w:val="0072C7" w:themeColor="accent2"/>
                <w:lang w:val="en-US"/>
              </w:rPr>
            </w:pPr>
          </w:p>
        </w:tc>
        <w:tc>
          <w:tcPr>
            <w:tcW w:w="423" w:type="dxa"/>
          </w:tcPr>
          <w:p w:rsidR="003D1B71" w:rsidRPr="00AD0BD7" w:rsidRDefault="003D1B71" w:rsidP="00222466">
            <w:pPr>
              <w:rPr>
                <w:lang w:val="en-US"/>
              </w:rPr>
            </w:pPr>
          </w:p>
        </w:tc>
        <w:tc>
          <w:tcPr>
            <w:tcW w:w="6607" w:type="dxa"/>
            <w:vMerge/>
          </w:tcPr>
          <w:p w:rsidR="003D1B71" w:rsidRPr="00AD0BD7" w:rsidRDefault="003D1B71" w:rsidP="00222466">
            <w:pPr>
              <w:rPr>
                <w:lang w:val="en-US"/>
              </w:rPr>
            </w:pPr>
          </w:p>
        </w:tc>
      </w:tr>
    </w:tbl>
    <w:p w:rsidR="007F5B63" w:rsidRPr="00AD0BD7" w:rsidRDefault="007F5B63" w:rsidP="006D79A8">
      <w:pPr>
        <w:pStyle w:val="Textoindependiente"/>
        <w:rPr>
          <w:lang w:val="en-US"/>
        </w:rPr>
      </w:pPr>
    </w:p>
    <w:sectPr w:rsidR="007F5B63" w:rsidRPr="00AD0BD7" w:rsidSect="00665F95">
      <w:headerReference w:type="default" r:id="rId23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1A70" w:rsidRDefault="00781A70" w:rsidP="00590471">
      <w:r>
        <w:separator/>
      </w:r>
    </w:p>
  </w:endnote>
  <w:endnote w:type="continuationSeparator" w:id="0">
    <w:p w:rsidR="00781A70" w:rsidRDefault="00781A7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1A70" w:rsidRDefault="00781A70" w:rsidP="00590471">
      <w:r>
        <w:separator/>
      </w:r>
    </w:p>
  </w:footnote>
  <w:footnote w:type="continuationSeparator" w:id="0">
    <w:p w:rsidR="00781A70" w:rsidRDefault="00781A7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Pr="00665F95" w:rsidRDefault="00310F17" w:rsidP="00060042">
    <w:pPr>
      <w:pStyle w:val="Textoindependiente"/>
    </w:pPr>
    <w:r w:rsidRPr="00CA16E3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1="http://schemas.microsoft.com/office/drawing/2015/9/8/chart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4A65D2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wei4ssGAO/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h0GyCwe6o9GtkI9CeOSnV9BREtmA4V4uDotiHi3lRm&#10;bxCBBqILljlfgf7knJhCI9j8bYDsF+kwag275fClaoWSw06EHJKbqWSja4ByLQs0AAc+5oWZQneE&#10;ex0V6M/SUEZFBVHNi/KchldoANZQROipSpbzOupY3s8r0J+/BVTMIgbVFz2vdG+gPwH48iAVej6o&#10;OF6k7Zp5hQogVvE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KAUiksTwg8DRSJJsfygFIRDUwkKsfyMDmWB5SK&#10;aGAiUTmWh8mxPJRjCYHVC8qxPEyO5QGlUtvA5FgeyrGEwKuCItHkWB7KsYTA00CRaHIsD+VYQuBp&#10;oEg0OZaHciwhsDRQjuVhciwP5VhC4GmgSDQ5lodyLCHwNFAkmhzLQzmWEHgaKBJNjuWhHEsIPA0U&#10;iSbH8lC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0425B71"/>
    <w:multiLevelType w:val="hybridMultilevel"/>
    <w:tmpl w:val="AA84F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F352553"/>
    <w:multiLevelType w:val="hybridMultilevel"/>
    <w:tmpl w:val="0B8C5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6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67D"/>
    <w:rsid w:val="00060042"/>
    <w:rsid w:val="0008685D"/>
    <w:rsid w:val="00090860"/>
    <w:rsid w:val="000B4F4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2B667D"/>
    <w:rsid w:val="00310F17"/>
    <w:rsid w:val="00322A46"/>
    <w:rsid w:val="003326CB"/>
    <w:rsid w:val="00353B60"/>
    <w:rsid w:val="00376291"/>
    <w:rsid w:val="00380FD1"/>
    <w:rsid w:val="00383D02"/>
    <w:rsid w:val="00385DE7"/>
    <w:rsid w:val="003B4958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81A70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D0BD7"/>
    <w:rsid w:val="00AF2236"/>
    <w:rsid w:val="00B4158A"/>
    <w:rsid w:val="00B6466C"/>
    <w:rsid w:val="00B8418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97330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D8014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henry.test/linio.com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://henry.test/www.sdsolutionsdesign.com" TargetMode="Externa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lidScript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1BBAF4ED1F640BBBFA72B0BC117C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B6D77D-5FA6-4652-8B1F-6C50ED2BE95D}"/>
      </w:docPartPr>
      <w:docPartBody>
        <w:p w:rsidR="00994736" w:rsidRDefault="00962861">
          <w:pPr>
            <w:pStyle w:val="51BBAF4ED1F640BBBFA72B0BC117C7B4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3096DF56DC1A48C7AFF6EB28376C8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0CB953-5D72-4115-9188-B52EE76C5398}"/>
      </w:docPartPr>
      <w:docPartBody>
        <w:p w:rsidR="00994736" w:rsidRDefault="00962861">
          <w:pPr>
            <w:pStyle w:val="3096DF56DC1A48C7AFF6EB28376C8D7A"/>
          </w:pPr>
          <w:r w:rsidRPr="00F20161">
            <w:t>Formación</w:t>
          </w:r>
        </w:p>
      </w:docPartBody>
    </w:docPart>
    <w:docPart>
      <w:docPartPr>
        <w:name w:val="3E7F57C85AB646888B6D8B636E2E2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BE03FF-6424-4246-A018-1512A0E3AF70}"/>
      </w:docPartPr>
      <w:docPartBody>
        <w:p w:rsidR="00994736" w:rsidRDefault="00962861">
          <w:pPr>
            <w:pStyle w:val="3E7F57C85AB646888B6D8B636E2E298A"/>
          </w:pPr>
          <w:r w:rsidRPr="00F20161">
            <w:t>Referencias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61"/>
    <w:rsid w:val="003E4DA6"/>
    <w:rsid w:val="00962861"/>
    <w:rsid w:val="0099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33544CADA914876A7A7E3F365D96999">
    <w:name w:val="433544CADA914876A7A7E3F365D96999"/>
  </w:style>
  <w:style w:type="paragraph" w:customStyle="1" w:styleId="A4D7A45174DD4AC1BCD9BAADDECA0CB8">
    <w:name w:val="A4D7A45174DD4AC1BCD9BAADDECA0CB8"/>
  </w:style>
  <w:style w:type="paragraph" w:customStyle="1" w:styleId="51BBAF4ED1F640BBBFA72B0BC117C7B4">
    <w:name w:val="51BBAF4ED1F640BBBFA72B0BC117C7B4"/>
  </w:style>
  <w:style w:type="paragraph" w:customStyle="1" w:styleId="D73FEEB7ED1C409F9A0D6A11886D1450">
    <w:name w:val="D73FEEB7ED1C409F9A0D6A11886D1450"/>
  </w:style>
  <w:style w:type="paragraph" w:customStyle="1" w:styleId="06DEB28777014D9E808B75A903E6732D">
    <w:name w:val="06DEB28777014D9E808B75A903E6732D"/>
  </w:style>
  <w:style w:type="paragraph" w:customStyle="1" w:styleId="125697657A424220A7D4034BD9F3F2D6">
    <w:name w:val="125697657A424220A7D4034BD9F3F2D6"/>
  </w:style>
  <w:style w:type="paragraph" w:customStyle="1" w:styleId="1FBD7F131B714E2CB99EFDA42F91A876">
    <w:name w:val="1FBD7F131B714E2CB99EFDA42F91A876"/>
  </w:style>
  <w:style w:type="paragraph" w:customStyle="1" w:styleId="D3E8EE0346FA4C5CA5C73BEDFFD17275">
    <w:name w:val="D3E8EE0346FA4C5CA5C73BEDFFD17275"/>
  </w:style>
  <w:style w:type="paragraph" w:customStyle="1" w:styleId="FDD4DC3CE6654BB08680083FF1149C79">
    <w:name w:val="FDD4DC3CE6654BB08680083FF1149C79"/>
  </w:style>
  <w:style w:type="paragraph" w:customStyle="1" w:styleId="41A7FC53ED484D8D930DAD4004FFD5CD">
    <w:name w:val="41A7FC53ED484D8D930DAD4004FFD5CD"/>
  </w:style>
  <w:style w:type="paragraph" w:customStyle="1" w:styleId="E1F745386DB44E0CB4EDCA874D2CDC2B">
    <w:name w:val="E1F745386DB44E0CB4EDCA874D2CDC2B"/>
  </w:style>
  <w:style w:type="paragraph" w:customStyle="1" w:styleId="852AAC7BA50945D483D3642C7FF5A5A1">
    <w:name w:val="852AAC7BA50945D483D3642C7FF5A5A1"/>
  </w:style>
  <w:style w:type="paragraph" w:customStyle="1" w:styleId="2B09F171CF7344F188E50603D9094FF5">
    <w:name w:val="2B09F171CF7344F188E50603D9094FF5"/>
  </w:style>
  <w:style w:type="paragraph" w:customStyle="1" w:styleId="9E970A84A22A4021AC2B70377496A175">
    <w:name w:val="9E970A84A22A4021AC2B70377496A175"/>
  </w:style>
  <w:style w:type="paragraph" w:customStyle="1" w:styleId="0F9B43E63BDD466DA681D9353234E0EA">
    <w:name w:val="0F9B43E63BDD466DA681D9353234E0EA"/>
  </w:style>
  <w:style w:type="paragraph" w:customStyle="1" w:styleId="E63478F5176C4AE6A9DD9E961EFD74CD">
    <w:name w:val="E63478F5176C4AE6A9DD9E961EFD74CD"/>
  </w:style>
  <w:style w:type="paragraph" w:customStyle="1" w:styleId="CB21A46AC7444A58936E0367FD719F93">
    <w:name w:val="CB21A46AC7444A58936E0367FD719F93"/>
  </w:style>
  <w:style w:type="paragraph" w:customStyle="1" w:styleId="5C0A1ABC067B4C30AF60E7CC10CFA5F0">
    <w:name w:val="5C0A1ABC067B4C30AF60E7CC10CFA5F0"/>
  </w:style>
  <w:style w:type="paragraph" w:customStyle="1" w:styleId="04F026102E394A2E80577AA869D0896F">
    <w:name w:val="04F026102E394A2E80577AA869D0896F"/>
  </w:style>
  <w:style w:type="paragraph" w:customStyle="1" w:styleId="3096DF56DC1A48C7AFF6EB28376C8D7A">
    <w:name w:val="3096DF56DC1A48C7AFF6EB28376C8D7A"/>
  </w:style>
  <w:style w:type="paragraph" w:customStyle="1" w:styleId="E4BB1373CFD3477E91FA12E47C5C7F22">
    <w:name w:val="E4BB1373CFD3477E91FA12E47C5C7F22"/>
  </w:style>
  <w:style w:type="paragraph" w:customStyle="1" w:styleId="79122AE42FD34425A920D627D8267656">
    <w:name w:val="79122AE42FD34425A920D627D8267656"/>
  </w:style>
  <w:style w:type="paragraph" w:customStyle="1" w:styleId="7F39D8301FF541E9827F2F0EBA3C1294">
    <w:name w:val="7F39D8301FF541E9827F2F0EBA3C1294"/>
  </w:style>
  <w:style w:type="paragraph" w:customStyle="1" w:styleId="AFF0850272F242AC9DB6D0B59FEC9046">
    <w:name w:val="AFF0850272F242AC9DB6D0B59FEC9046"/>
  </w:style>
  <w:style w:type="paragraph" w:customStyle="1" w:styleId="99BF29C0994747369938D4E1DAAE3296">
    <w:name w:val="99BF29C0994747369938D4E1DAAE3296"/>
  </w:style>
  <w:style w:type="paragraph" w:customStyle="1" w:styleId="982A95B625554FA8AFC42058C7FC7E67">
    <w:name w:val="982A95B625554FA8AFC42058C7FC7E67"/>
  </w:style>
  <w:style w:type="paragraph" w:customStyle="1" w:styleId="C12CBED3BB544F12B96D06929C127D62">
    <w:name w:val="C12CBED3BB544F12B96D06929C127D62"/>
  </w:style>
  <w:style w:type="paragraph" w:customStyle="1" w:styleId="3E7F57C85AB646888B6D8B636E2E298A">
    <w:name w:val="3E7F57C85AB646888B6D8B636E2E298A"/>
  </w:style>
  <w:style w:type="paragraph" w:customStyle="1" w:styleId="802B6160DFE44AA79E44D88221AAE378">
    <w:name w:val="802B6160DFE44AA79E44D88221AAE378"/>
  </w:style>
  <w:style w:type="paragraph" w:customStyle="1" w:styleId="482271C44EBE4DC0BCC86D572DE6778F">
    <w:name w:val="482271C44EBE4DC0BCC86D572DE6778F"/>
  </w:style>
  <w:style w:type="paragraph" w:customStyle="1" w:styleId="094B9BFF609849A1812A65212C01385A">
    <w:name w:val="094B9BFF609849A1812A65212C01385A"/>
  </w:style>
  <w:style w:type="paragraph" w:customStyle="1" w:styleId="A0ACA368D5994C148DD9D159110A43CD">
    <w:name w:val="A0ACA368D5994C148DD9D159110A43CD"/>
  </w:style>
  <w:style w:type="paragraph" w:customStyle="1" w:styleId="149438E4203A48629EEF627028C7E3BC">
    <w:name w:val="149438E4203A48629EEF627028C7E3BC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2B8A135BB3894B108B7A1707D97C408A">
    <w:name w:val="2B8A135BB3894B108B7A1707D97C40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5556DE0-4019-46D2-A1B6-D315F0FC5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237</Words>
  <Characters>1352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2019-07-16T15:05:00Z</dcterms:created>
  <dcterms:modified xsi:type="dcterms:W3CDTF">2019-07-17T01:17:00Z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